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4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4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819015" cy="200977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用于检查数组中是否含有指定成员。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390515" cy="112395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5" w:name="_Toc317030905"/>
      <w:r>
        <w:t>函数的扩展</w:t>
      </w:r>
      <w:bookmarkEnd w:id="45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6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6"/>
    </w:p>
    <w:p>
      <w:pPr>
        <w:pStyle w:val="4"/>
        <w:ind w:firstLine="420" w:firstLineChars="0"/>
        <w:rPr>
          <w:rFonts w:hint="default"/>
        </w:rPr>
      </w:pPr>
      <w:r>
        <w:rPr>
          <w:rFonts w:hint="default"/>
        </w:rPr>
        <w:t>基本用法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ES6之前，不能直接为函数的参数指定默认值，只能采用变通的方法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23740" cy="197167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t>ES6写法：</w:t>
      </w:r>
    </w:p>
    <w:p>
      <w:p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161790" cy="194310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86" w:name="_GoBack"/>
      <w:bookmarkEnd w:id="18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  <w:color w:val="0000FF"/>
        </w:rPr>
      </w:pPr>
      <w:bookmarkStart w:id="47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7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4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5" w:name="_Toc121695169"/>
      <w:r>
        <w:t>对象的扩展</w:t>
      </w:r>
      <w:bookmarkEnd w:id="5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6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8" w:name="_Toc352118812"/>
      <w:r>
        <w:t>Symbol</w:t>
      </w:r>
      <w:bookmarkEnd w:id="68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9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6" w:name="_Toc500065228"/>
      <w:r>
        <w:t>Set和map数据解构</w:t>
      </w:r>
      <w:bookmarkEnd w:id="76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7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0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1" w:name="_Toc2117221187"/>
      <w:r>
        <w:t>Proxy</w:t>
      </w:r>
      <w:bookmarkEnd w:id="81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2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7" w:name="_Toc573961675"/>
      <w:r>
        <w:t>Reflect</w:t>
      </w:r>
      <w:bookmarkEnd w:id="87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8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1" w:name="_Toc1576749468"/>
      <w:r>
        <w:t>Promise对象</w:t>
      </w:r>
      <w:bookmarkEnd w:id="9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2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3" w:name="_Toc1124099852"/>
      <w:r>
        <w:t>Iterator和for...of循环</w:t>
      </w:r>
      <w:bookmarkEnd w:id="103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4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1" w:name="_Toc303816237"/>
      <w:r>
        <w:t>Generator函数的语法</w:t>
      </w:r>
      <w:bookmarkEnd w:id="11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2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2" w:name="_Toc2074748629"/>
      <w:r>
        <w:t>Generator函数的异步应用</w:t>
      </w:r>
      <w:bookmarkEnd w:id="122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3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8" w:name="_Toc643626043"/>
      <w:r>
        <w:t>Async函数</w:t>
      </w:r>
      <w:bookmarkEnd w:id="128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9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6" w:name="_Toc463711436"/>
      <w:r>
        <w:t>Class</w:t>
      </w:r>
      <w:bookmarkEnd w:id="13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7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7" w:name="_Toc1749173951"/>
      <w:r>
        <w:t>Decorator</w:t>
      </w:r>
      <w:bookmarkEnd w:id="147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8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6" w:name="_Toc2039795796"/>
      <w:r>
        <w:t>Module的语法</w:t>
      </w:r>
      <w:bookmarkEnd w:id="15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7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7" w:name="_Toc604527235"/>
      <w:r>
        <w:t>Module的加载实现</w:t>
      </w:r>
      <w:bookmarkEnd w:id="167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8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2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3" w:name="_Toc628243400"/>
      <w:r>
        <w:t>编程风格</w:t>
      </w:r>
      <w:bookmarkEnd w:id="173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4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4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3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5FFD2C90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7F07B9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E34238"/>
    <w:rsid w:val="7BEC97AA"/>
    <w:rsid w:val="7BFEBE58"/>
    <w:rsid w:val="7CFF62B6"/>
    <w:rsid w:val="7D6D384B"/>
    <w:rsid w:val="7D8D36E6"/>
    <w:rsid w:val="7DABD1DE"/>
    <w:rsid w:val="7DFFC211"/>
    <w:rsid w:val="7ED97F7E"/>
    <w:rsid w:val="7EEC990E"/>
    <w:rsid w:val="7EF64119"/>
    <w:rsid w:val="7EFD266A"/>
    <w:rsid w:val="7EFF2739"/>
    <w:rsid w:val="7EFF3EC4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7EB7E9E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7B56894"/>
    <w:rsid w:val="D9DD7D30"/>
    <w:rsid w:val="DA7F61A6"/>
    <w:rsid w:val="DB97AD4F"/>
    <w:rsid w:val="DCF78498"/>
    <w:rsid w:val="DDF7513F"/>
    <w:rsid w:val="DEDFE3C1"/>
    <w:rsid w:val="DEF35CB9"/>
    <w:rsid w:val="DF9FDFAD"/>
    <w:rsid w:val="DFCDE056"/>
    <w:rsid w:val="DFF73FD0"/>
    <w:rsid w:val="DFF9A96E"/>
    <w:rsid w:val="DFFEBAB2"/>
    <w:rsid w:val="E5EF9200"/>
    <w:rsid w:val="E5EFDC77"/>
    <w:rsid w:val="E6FAEFE5"/>
    <w:rsid w:val="ECFEAFC0"/>
    <w:rsid w:val="EDBFF7D4"/>
    <w:rsid w:val="EE8D9CD1"/>
    <w:rsid w:val="EEBBA1B7"/>
    <w:rsid w:val="EEF5864B"/>
    <w:rsid w:val="EFFB16B2"/>
    <w:rsid w:val="EFFEE3EB"/>
    <w:rsid w:val="F1ACDED5"/>
    <w:rsid w:val="F44FA3A9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743EF3"/>
    <w:rsid w:val="FEFFC185"/>
    <w:rsid w:val="FF5EB769"/>
    <w:rsid w:val="FF7B1781"/>
    <w:rsid w:val="FF7FD2D3"/>
    <w:rsid w:val="FFA71CF1"/>
    <w:rsid w:val="FFB50B3D"/>
    <w:rsid w:val="FFBF4477"/>
    <w:rsid w:val="FFCE9252"/>
    <w:rsid w:val="FFD9E056"/>
    <w:rsid w:val="FFEDDBB0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2017-03-10T12:58:32Z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