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pict>
          <v:rect id="_x0000_s1030" o:spid="_x0000_s1030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both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作者：韩涛</w:t>
                  </w: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时间：2017年２月５日</w:t>
                  </w:r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31" o:spid="_x0000_s1031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  <w:r>
        <w:pict>
          <v:rect id="_x0000_s1032" o:spid="_x0000_s1032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</w:p>
              </w:txbxContent>
            </v:textbox>
          </v:rect>
        </w:pict>
      </w:r>
      <w:r>
        <w:pict>
          <v:rect id="_x0000_s1033" o:spid="_x0000_s1033" o:spt="1" style="position:absolute;left:0pt;margin-left:-10pt;margin-top:390.75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9"/>
                    <w:rPr>
                      <w:rFonts w:hint="default"/>
                      <w:sz w:val="84"/>
                    </w:rPr>
                  </w:pPr>
                  <w:bookmarkStart w:id="9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default"/>
                      <w:sz w:val="84"/>
                    </w:rPr>
                    <w:t>ＭｙＳＱＬ学习笔记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9"/>
                </w:p>
              </w:txbxContent>
            </v:textbox>
          </v:rect>
        </w:pict>
      </w:r>
    </w:p>
    <w:p>
      <w:pPr>
        <w:pStyle w:val="14"/>
        <w:tabs>
          <w:tab w:val="right" w:leader="dot" w:pos="9746"/>
        </w:tabs>
        <w:rPr>
          <w:rFonts w:hint="eastAsia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14"/>
        <w:tabs>
          <w:tab w:val="right" w:leader="dot" w:pos="974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bookmarkStart w:id="0" w:name="_Toc1348959213"/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\z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_Toc522620473 </w:instrTex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第一章</w:t>
      </w:r>
      <w:r>
        <w:rPr>
          <w:rFonts w:hint="default" w:ascii="Times New Roman" w:hAnsi="Times New Roman" w:eastAsia="宋体" w:cs="Times New Roman"/>
          <w:kern w:val="2"/>
          <w:szCs w:val="24"/>
          <w:lang w:val="en-US" w:eastAsia="zh-CN" w:bidi="ar-SA"/>
        </w:rPr>
        <w:t>　</w: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mysql数据库</w:t>
      </w:r>
      <w:r>
        <w:rPr>
          <w:rFonts w:hint="default" w:ascii="Times New Roman" w:hAnsi="Times New Roman" w:eastAsia="宋体" w:cs="Times New Roman"/>
          <w:kern w:val="2"/>
          <w:szCs w:val="24"/>
          <w:lang w:val="en-US" w:eastAsia="zh-CN" w:bidi="ar-SA"/>
        </w:rPr>
        <w:t>简介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_Toc522620473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_Toc1532523557 </w:instrTex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第二章　sql 基本操作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_Toc1532523557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_Toc1646022563 </w:instrTex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第</w:t>
      </w:r>
      <w:r>
        <w:rPr>
          <w:rFonts w:hint="default"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三章 </w:t>
      </w:r>
      <w:r>
        <w:rPr>
          <w:rFonts w:hint="default" w:ascii="DejaVu Sans" w:hAnsi="Times New Roman" w:eastAsia="宋体" w:cs="Times New Roman"/>
          <w:kern w:val="2"/>
          <w:szCs w:val="24"/>
          <w:lang w:val="en-US" w:eastAsia="zh-CN" w:bidi="ar-SA"/>
        </w:rPr>
        <w:t>字段的数据类型和属性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_Toc1646022563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_Toc556504163 </w:instrTex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第</w:t>
      </w:r>
      <w:r>
        <w:rPr>
          <w:rFonts w:hint="eastAsia" w:ascii="DejaVu Sans" w:hAnsi="DejaVu Sans" w:eastAsia="方正黑体_GBK" w:cs="Times New Roman"/>
          <w:kern w:val="2"/>
          <w:szCs w:val="24"/>
          <w:lang w:val="en-US" w:eastAsia="zh-CN" w:bidi="ar-SA"/>
        </w:rPr>
        <w:t xml:space="preserve">四章 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_Toc556504163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29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DejaVu Sans" w:hAnsi="DejaVu Sans" w:eastAsia="方正黑体_GBK" w:cs="Times New Roman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3"/>
        <w:jc w:val="center"/>
        <w:rPr>
          <w:rFonts w:hint="eastAsia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jc w:val="center"/>
        <w:rPr>
          <w:rFonts w:hint="eastAsia"/>
        </w:rPr>
      </w:pPr>
      <w:bookmarkStart w:id="1" w:name="_Toc522620473"/>
      <w:r>
        <w:rPr>
          <w:rFonts w:hint="eastAsia"/>
        </w:rPr>
        <w:t>第一章</w:t>
      </w:r>
      <w:bookmarkEnd w:id="0"/>
      <w:r>
        <w:rPr>
          <w:rFonts w:hint="default"/>
        </w:rPr>
        <w:t>　</w:t>
      </w:r>
      <w:bookmarkStart w:id="2" w:name="_Toc562482465"/>
      <w:r>
        <w:rPr>
          <w:rFonts w:hint="eastAsia"/>
        </w:rPr>
        <w:t>mysql数据库</w:t>
      </w:r>
      <w:bookmarkEnd w:id="2"/>
      <w:r>
        <w:rPr>
          <w:rFonts w:hint="default"/>
        </w:rPr>
        <w:t>简介</w:t>
      </w:r>
      <w:bookmarkEnd w:id="1"/>
    </w:p>
    <w:p>
      <w:pPr>
        <w:pStyle w:val="4"/>
        <w:numPr>
          <w:ilvl w:val="0"/>
          <w:numId w:val="1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pStyle w:val="4"/>
        <w:numPr>
          <w:ilvl w:val="0"/>
          <w:numId w:val="1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18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" w:name="_Toc1030618077"/>
      <w:bookmarkStart w:id="4" w:name="_Toc1532523557"/>
      <w:r>
        <w:rPr>
          <w:rStyle w:val="18"/>
          <w:rFonts w:hint="eastAsia"/>
        </w:rPr>
        <w:t>第二章　sql 基本操作</w:t>
      </w:r>
    </w:p>
    <w:bookmarkEnd w:id="3"/>
    <w:bookmarkEnd w:id="4"/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</w:rPr>
      </w:pPr>
      <w:r>
        <w:rPr>
          <w:rFonts w:hint="eastAsia"/>
        </w:rPr>
        <w:t>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3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3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3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eastAsia"/>
        </w:rPr>
        <w:t>表操作</w:t>
      </w:r>
      <w:r>
        <w:t>：</w:t>
      </w:r>
      <w:r>
        <w:rPr>
          <w:rFonts w:hint="default"/>
        </w:rPr>
        <w:t>表和字段是密不可分的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6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7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8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8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9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9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9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9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9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9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0"/>
        </w:numPr>
        <w:jc w:val="center"/>
        <w:rPr>
          <w:rStyle w:val="18"/>
          <w:rFonts w:hint="default" w:ascii="DejaVu Sans"/>
        </w:rPr>
      </w:pPr>
      <w:r>
        <w:rPr>
          <w:rStyle w:val="18"/>
          <w:rFonts w:hint="eastAsia"/>
        </w:rPr>
        <w:t>　</w:t>
      </w:r>
      <w:bookmarkStart w:id="5" w:name="_Toc727921331"/>
      <w:bookmarkStart w:id="6" w:name="_Toc1646022563"/>
      <w:r>
        <w:rPr>
          <w:rStyle w:val="18"/>
          <w:rFonts w:hint="default" w:ascii="DejaVu Sans"/>
        </w:rPr>
        <w:t>字段的数据类型和属性</w:t>
      </w:r>
    </w:p>
    <w:bookmarkEnd w:id="5"/>
    <w:bookmarkEnd w:id="6"/>
    <w:p>
      <w:pPr>
        <w:pStyle w:val="4"/>
        <w:numPr>
          <w:ilvl w:val="0"/>
          <w:numId w:val="11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浮点型：小数点浮动，精度有限，而且会丢失精度。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双精度，占用八个字节存储数据，精度范围大概为１５位左右。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ilvl w:val="0"/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定点型：小数点固定，精度固定，不会丢失精度。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枚举字符串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</w:r>
      <w:r>
        <w:rPr>
          <w:rFonts w:hint="default"/>
        </w:rPr>
        <w:t>一个。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集合set，很少使用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comment : 列描述，没有实际含义，专门描述字段的，会根据表创建语句保存。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2073910"/>
            <wp:effectExtent l="0" t="0" r="635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关键字　default 。设置默认值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创建一个默认值表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2713990"/>
            <wp:effectExtent l="0" t="0" r="317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当插入数据时不为字段指定值，字段的默认值就会生效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5535" cy="1687195"/>
            <wp:effectExtent l="0" t="0" r="571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当字段的null属性不是非空时，也可以直接不传值，就能使用默认值。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150110"/>
            <wp:effectExtent l="0" t="0" r="508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主键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主键：primary,主要的键，一张表只能有一个字段可以使用对应的键，用来唯一的约束该字段里</w:t>
      </w:r>
      <w:r>
        <w:rPr>
          <w:rFonts w:hint="default"/>
        </w:rPr>
        <w:tab/>
        <w:t>面的数据不能重复。一张表只能有一个主键。</w:t>
      </w:r>
    </w:p>
    <w:p>
      <w:pPr>
        <w:numPr>
          <w:ilvl w:val="2"/>
          <w:numId w:val="13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增加主键：Sql中有多种增加主键的方式，大体分为三种。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方案一、在创建表是直接在字段之后加primary key关键字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476115" cy="13049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　　　　</w:t>
      </w:r>
      <w:r>
        <w:drawing>
          <wp:inline distT="0" distB="0" distL="114300" distR="114300">
            <wp:extent cx="5371465" cy="142875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优点：非常直接，缺点：只能使用一个字段作为主键。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方案二、</w:t>
      </w:r>
      <w:r>
        <w:rPr>
          <w:rFonts w:hint="default"/>
        </w:rPr>
        <w:t>复合主键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993390"/>
            <wp:effectExtent l="0" t="0" r="4445" b="165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方案三、</w:t>
      </w:r>
      <w:r>
        <w:rPr>
          <w:rFonts w:hint="default"/>
        </w:rPr>
        <w:t>追加主键，前提是字段内容不能重复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4330700"/>
            <wp:effectExtent l="0" t="0" r="9525" b="127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主键约束</w:t>
      </w:r>
    </w:p>
    <w:p>
      <w:pPr>
        <w:numPr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主键对应的字段中的数据不允许重复。一旦重复数据操作失败。</w:t>
      </w:r>
    </w:p>
    <w:p>
      <w:pPr>
        <w:numPr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13"/>
        </w:numPr>
        <w:tabs>
          <w:tab w:val="left" w:pos="1260"/>
        </w:tabs>
        <w:ind w:left="1260" w:leftChars="0" w:hanging="420" w:firstLineChars="0"/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ilvl w:val="2"/>
          <w:numId w:val="13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追加主键，前提是字段内容不能重复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4330700"/>
            <wp:effectExtent l="0" t="0" r="9525" b="1270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唯一键</w:t>
      </w:r>
    </w:p>
    <w:p>
      <w:pPr>
        <w:numPr>
          <w:ilvl w:val="0"/>
          <w:numId w:val="13"/>
        </w:numPr>
        <w:ind w:firstLine="420" w:firstLineChars="0"/>
        <w:rPr>
          <w:rFonts w:hint="default"/>
        </w:rPr>
      </w:pPr>
      <w:r>
        <w:rPr>
          <w:rFonts w:hint="default"/>
        </w:rPr>
        <w:t>自增长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Style w:val="18"/>
          <w:rFonts w:hint="default" w:ascii="DejaVu Sans"/>
        </w:rPr>
      </w:pPr>
    </w:p>
    <w:p>
      <w:pPr>
        <w:numPr>
          <w:ilvl w:val="0"/>
          <w:numId w:val="10"/>
        </w:numPr>
        <w:jc w:val="center"/>
        <w:rPr>
          <w:rStyle w:val="18"/>
          <w:rFonts w:hint="eastAsia" w:ascii="DejaVu Sans"/>
        </w:rPr>
      </w:pPr>
      <w:bookmarkStart w:id="7" w:name="_Toc802597443"/>
      <w:bookmarkStart w:id="8" w:name="_Toc556504163"/>
    </w:p>
    <w:bookmarkEnd w:id="7"/>
    <w:bookmarkEnd w:id="8"/>
    <w:p>
      <w:pPr>
        <w:pStyle w:val="4"/>
        <w:numPr>
          <w:ilvl w:val="0"/>
          <w:numId w:val="14"/>
        </w:numPr>
        <w:ind w:left="0" w:leftChars="0" w:firstLine="420" w:firstLineChars="0"/>
        <w:rPr>
          <w:rFonts w:hint="eastAsia"/>
        </w:rPr>
      </w:pPr>
      <w:r>
        <w:rPr>
          <w:rFonts w:hint="default"/>
        </w:rPr>
        <w:t>１２１２</w:t>
      </w:r>
      <w:bookmarkStart w:id="10" w:name="_GoBack"/>
      <w:bookmarkEnd w:id="10"/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multilevel"/>
    <w:tmpl w:val="58972FE7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433656">
    <w:nsid w:val="58992D78"/>
    <w:multiLevelType w:val="singleLevel"/>
    <w:tmpl w:val="58992D78"/>
    <w:lvl w:ilvl="0" w:tentative="1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486433456">
    <w:nsid w:val="58992CB0"/>
    <w:multiLevelType w:val="singleLevel"/>
    <w:tmpl w:val="58992CB0"/>
    <w:lvl w:ilvl="0" w:tentative="1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486433367">
    <w:nsid w:val="58992C57"/>
    <w:multiLevelType w:val="singleLevel"/>
    <w:tmpl w:val="58992C57"/>
    <w:lvl w:ilvl="0" w:tentative="1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486433586">
    <w:nsid w:val="58992D32"/>
    <w:multiLevelType w:val="singleLevel"/>
    <w:tmpl w:val="58992D32"/>
    <w:lvl w:ilvl="0" w:tentative="1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1486433367"/>
  </w:num>
  <w:num w:numId="2">
    <w:abstractNumId w:val="1486433456"/>
  </w:num>
  <w:num w:numId="3">
    <w:abstractNumId w:val="1485954670"/>
  </w:num>
  <w:num w:numId="4">
    <w:abstractNumId w:val="1485954747"/>
  </w:num>
  <w:num w:numId="5">
    <w:abstractNumId w:val="1486114955"/>
  </w:num>
  <w:num w:numId="6">
    <w:abstractNumId w:val="1486190857"/>
  </w:num>
  <w:num w:numId="7">
    <w:abstractNumId w:val="1486212002"/>
  </w:num>
  <w:num w:numId="8">
    <w:abstractNumId w:val="1486218746"/>
  </w:num>
  <w:num w:numId="9">
    <w:abstractNumId w:val="1486220869"/>
  </w:num>
  <w:num w:numId="10">
    <w:abstractNumId w:val="1486302961"/>
  </w:num>
  <w:num w:numId="11">
    <w:abstractNumId w:val="1486433586"/>
  </w:num>
  <w:num w:numId="12">
    <w:abstractNumId w:val="1486303082"/>
  </w:num>
  <w:num w:numId="13">
    <w:abstractNumId w:val="1486303207"/>
  </w:num>
  <w:num w:numId="14">
    <w:abstractNumId w:val="14864336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A7BF7F"/>
    <w:rsid w:val="1DD6121F"/>
    <w:rsid w:val="1F9DC3D1"/>
    <w:rsid w:val="1F9F27A4"/>
    <w:rsid w:val="1FBE8770"/>
    <w:rsid w:val="1FEBA478"/>
    <w:rsid w:val="1FFF52B5"/>
    <w:rsid w:val="25766213"/>
    <w:rsid w:val="27DFD93A"/>
    <w:rsid w:val="2B6C0219"/>
    <w:rsid w:val="2BEDAE76"/>
    <w:rsid w:val="2BF4CE9C"/>
    <w:rsid w:val="2BFF0F6B"/>
    <w:rsid w:val="2E5D4F54"/>
    <w:rsid w:val="2EEF735F"/>
    <w:rsid w:val="2F5CF614"/>
    <w:rsid w:val="2F7FFC44"/>
    <w:rsid w:val="2FB66657"/>
    <w:rsid w:val="33EB1FAE"/>
    <w:rsid w:val="33FF4496"/>
    <w:rsid w:val="34FB77DB"/>
    <w:rsid w:val="37FF54AD"/>
    <w:rsid w:val="39B7C8F8"/>
    <w:rsid w:val="3BB71430"/>
    <w:rsid w:val="3BBF0978"/>
    <w:rsid w:val="3BFF4824"/>
    <w:rsid w:val="3DBEC31A"/>
    <w:rsid w:val="3E3F6E43"/>
    <w:rsid w:val="3F6F4C20"/>
    <w:rsid w:val="3F9F144B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D5412"/>
    <w:rsid w:val="5EEFF10E"/>
    <w:rsid w:val="5EFF2812"/>
    <w:rsid w:val="5F4F10D0"/>
    <w:rsid w:val="5F969F6A"/>
    <w:rsid w:val="635CA4E9"/>
    <w:rsid w:val="63F7C87B"/>
    <w:rsid w:val="671D5E2B"/>
    <w:rsid w:val="67BF0D22"/>
    <w:rsid w:val="67FF525D"/>
    <w:rsid w:val="69B72268"/>
    <w:rsid w:val="69FEF172"/>
    <w:rsid w:val="6A7C82FF"/>
    <w:rsid w:val="6B8B4BB8"/>
    <w:rsid w:val="6BCFDC0D"/>
    <w:rsid w:val="6CFBC65B"/>
    <w:rsid w:val="6D4F327D"/>
    <w:rsid w:val="6ECB2E0D"/>
    <w:rsid w:val="6EDDEFB9"/>
    <w:rsid w:val="6EFFF171"/>
    <w:rsid w:val="6F3F2688"/>
    <w:rsid w:val="6F58ED4E"/>
    <w:rsid w:val="6F9F3781"/>
    <w:rsid w:val="6FFBAB21"/>
    <w:rsid w:val="6FFF5FEB"/>
    <w:rsid w:val="7033E8A2"/>
    <w:rsid w:val="72FF6A71"/>
    <w:rsid w:val="73D67016"/>
    <w:rsid w:val="73D7DCC4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16279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5F5598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3A3CA"/>
    <w:rsid w:val="7FDE2595"/>
    <w:rsid w:val="7FEB295B"/>
    <w:rsid w:val="7FF7371A"/>
    <w:rsid w:val="7FFB15C2"/>
    <w:rsid w:val="7FFB92C1"/>
    <w:rsid w:val="7FFE4148"/>
    <w:rsid w:val="7FFEB08B"/>
    <w:rsid w:val="7FFECA36"/>
    <w:rsid w:val="7FFFA534"/>
    <w:rsid w:val="876A0602"/>
    <w:rsid w:val="8F9587A4"/>
    <w:rsid w:val="8FFF1943"/>
    <w:rsid w:val="9B8F79C5"/>
    <w:rsid w:val="9BEFFCC6"/>
    <w:rsid w:val="9BFE8071"/>
    <w:rsid w:val="9FFDA739"/>
    <w:rsid w:val="A6B570D8"/>
    <w:rsid w:val="A7FFB846"/>
    <w:rsid w:val="AD7D66AC"/>
    <w:rsid w:val="ADF7848C"/>
    <w:rsid w:val="ADFC6B0F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3FE9429"/>
    <w:rsid w:val="D577DB12"/>
    <w:rsid w:val="D73FA8B9"/>
    <w:rsid w:val="D9FA521F"/>
    <w:rsid w:val="DF7D30CE"/>
    <w:rsid w:val="DFE8EBE1"/>
    <w:rsid w:val="DFFF3061"/>
    <w:rsid w:val="E3F77F9B"/>
    <w:rsid w:val="E3FA750A"/>
    <w:rsid w:val="E3FB7AC6"/>
    <w:rsid w:val="E6FFA1B3"/>
    <w:rsid w:val="E7B56DE8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4FD5FD"/>
    <w:rsid w:val="EF6FEEE9"/>
    <w:rsid w:val="EF7F00F6"/>
    <w:rsid w:val="EF9BEB34"/>
    <w:rsid w:val="EFBCB073"/>
    <w:rsid w:val="EFBFC82A"/>
    <w:rsid w:val="EFBFFE60"/>
    <w:rsid w:val="EFCF9FE7"/>
    <w:rsid w:val="EFE7D1A2"/>
    <w:rsid w:val="EFFF9FB3"/>
    <w:rsid w:val="EFFFA78B"/>
    <w:rsid w:val="F3F95B01"/>
    <w:rsid w:val="F4EE3104"/>
    <w:rsid w:val="F4FD799F"/>
    <w:rsid w:val="F5FF746C"/>
    <w:rsid w:val="F6DA1376"/>
    <w:rsid w:val="F6F5368C"/>
    <w:rsid w:val="F76D14C7"/>
    <w:rsid w:val="F77EDD61"/>
    <w:rsid w:val="F7BF24C5"/>
    <w:rsid w:val="F7DFD9CC"/>
    <w:rsid w:val="F7EEC464"/>
    <w:rsid w:val="F7EFADE3"/>
    <w:rsid w:val="F7F7860E"/>
    <w:rsid w:val="F9BE800B"/>
    <w:rsid w:val="F9EBCF2F"/>
    <w:rsid w:val="FABB009C"/>
    <w:rsid w:val="FAF24AFB"/>
    <w:rsid w:val="FAFFF9CE"/>
    <w:rsid w:val="FB2F4C99"/>
    <w:rsid w:val="FB7520B3"/>
    <w:rsid w:val="FBBDCF0D"/>
    <w:rsid w:val="FBBFB48D"/>
    <w:rsid w:val="FBCF8499"/>
    <w:rsid w:val="FBDF12DE"/>
    <w:rsid w:val="FBF7AE40"/>
    <w:rsid w:val="FC673691"/>
    <w:rsid w:val="FC6FF2C1"/>
    <w:rsid w:val="FD4A1604"/>
    <w:rsid w:val="FDEF98BB"/>
    <w:rsid w:val="FEB1C4A0"/>
    <w:rsid w:val="FEBFD862"/>
    <w:rsid w:val="FEE4E28E"/>
    <w:rsid w:val="FEEA09D3"/>
    <w:rsid w:val="FEEFAEF5"/>
    <w:rsid w:val="FEF134B7"/>
    <w:rsid w:val="FEF3C241"/>
    <w:rsid w:val="FEF799A9"/>
    <w:rsid w:val="FF2BB7F8"/>
    <w:rsid w:val="FF4D058D"/>
    <w:rsid w:val="FF6F11A9"/>
    <w:rsid w:val="FF7A27E9"/>
    <w:rsid w:val="FF7D7163"/>
    <w:rsid w:val="FF7E0808"/>
    <w:rsid w:val="FF7F08DE"/>
    <w:rsid w:val="FF7FED3F"/>
    <w:rsid w:val="FF995E67"/>
    <w:rsid w:val="FFAF4FD9"/>
    <w:rsid w:val="FFAFF0D8"/>
    <w:rsid w:val="FFB73DEC"/>
    <w:rsid w:val="FFBE13C3"/>
    <w:rsid w:val="FFBFE800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11">
    <w:name w:val="toc 1"/>
    <w:basedOn w:val="1"/>
    <w:next w:val="1"/>
    <w:uiPriority w:val="0"/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customStyle="1" w:styleId="18">
    <w:name w:val="标题 2 Char"/>
    <w:link w:val="3"/>
    <w:qFormat/>
    <w:uiPriority w:val="0"/>
    <w:rPr>
      <w:rFonts w:ascii="DejaVu Sans" w:hAnsi="DejaVu Sans" w:eastAsia="方正黑体_GBK"/>
      <w:b/>
      <w:sz w:val="32"/>
    </w:rPr>
  </w:style>
  <w:style w:type="paragraph" w:customStyle="1" w:styleId="19">
    <w:name w:val="No Spacing"/>
    <w:link w:val="20"/>
    <w:uiPriority w:val="0"/>
    <w:rPr>
      <w:rFonts w:hint="default" w:ascii="Times New Roman" w:hAnsi="Times New Roman" w:eastAsia="宋体"/>
      <w:sz w:val="22"/>
    </w:rPr>
  </w:style>
  <w:style w:type="character" w:customStyle="1" w:styleId="20">
    <w:name w:val="无间隔 Char"/>
    <w:basedOn w:val="16"/>
    <w:link w:val="19"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30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2017-02-03T20:59:00Z</dcterms:created>
  <dc:creator>hantao</dc:creator>
  <cp:lastModifiedBy>hantao</cp:lastModifiedBy>
  <dcterms:modified xsi:type="dcterms:W3CDTF">2017-02-07T10:11:46Z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